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环境准备</w:t>
      </w:r>
    </w:p>
    <w:p>
      <w:pPr>
        <w:numPr>
          <w:ilvl w:val="0"/>
          <w:numId w:val="0"/>
        </w:numPr>
        <w:ind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准备一台服务器，阿里云或腾讯云。个人推荐腾讯云，价格比较优惠。</w:t>
      </w:r>
    </w:p>
    <w:p>
      <w:pPr>
        <w:numPr>
          <w:ilvl w:val="0"/>
          <w:numId w:val="0"/>
        </w:numPr>
        <w:ind w:firstLine="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操作</w:t>
      </w:r>
      <w:r>
        <w:rPr>
          <w:rFonts w:hint="eastAsia"/>
          <w:lang w:val="en-US" w:eastAsia="zh-Hans"/>
        </w:rPr>
        <w:t>系统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CN"/>
        </w:rPr>
        <w:t>推荐</w:t>
      </w:r>
      <w:r>
        <w:rPr>
          <w:rFonts w:hint="eastAsia"/>
          <w:lang w:val="en-US" w:eastAsia="zh-Hans"/>
        </w:rPr>
        <w:t>Centos</w:t>
      </w:r>
      <w:r>
        <w:rPr>
          <w:rFonts w:hint="default"/>
          <w:lang w:eastAsia="zh-Hans"/>
        </w:rPr>
        <w:t xml:space="preserve"> 7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8</w:t>
      </w:r>
      <w:r>
        <w:rPr>
          <w:rFonts w:hint="eastAsia"/>
          <w:lang w:val="en-US" w:eastAsia="zh-CN"/>
        </w:rPr>
        <w:t>以上</w:t>
      </w:r>
    </w:p>
    <w:p>
      <w:pPr>
        <w:numPr>
          <w:ilvl w:val="0"/>
          <w:numId w:val="0"/>
        </w:numPr>
        <w:ind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服务器</w:t>
      </w:r>
      <w:r>
        <w:rPr>
          <w:rFonts w:hint="eastAsia"/>
          <w:lang w:val="en-US" w:eastAsia="zh-Hans"/>
        </w:rPr>
        <w:t>配置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CN"/>
        </w:rPr>
        <w:t>建议</w:t>
      </w:r>
      <w:r>
        <w:rPr>
          <w:rFonts w:hint="eastAsia"/>
          <w:lang w:val="en-US" w:eastAsia="zh-Hans"/>
        </w:rPr>
        <w:t>至少</w:t>
      </w:r>
      <w:r>
        <w:rPr>
          <w:rFonts w:hint="eastAsia"/>
          <w:lang w:val="en-US" w:eastAsia="zh-CN"/>
        </w:rPr>
        <w:t>2核CPU ，4</w:t>
      </w:r>
      <w:r>
        <w:rPr>
          <w:rFonts w:hint="eastAsia"/>
          <w:lang w:val="en-US" w:eastAsia="zh-Hans"/>
        </w:rPr>
        <w:t>G</w:t>
      </w:r>
      <w:r>
        <w:rPr>
          <w:rFonts w:hint="eastAsia"/>
          <w:lang w:val="en-US" w:eastAsia="zh-CN"/>
        </w:rPr>
        <w:t>运行内存，带宽5M以上</w:t>
      </w:r>
    </w:p>
    <w:p>
      <w:pPr>
        <w:numPr>
          <w:ilvl w:val="0"/>
          <w:numId w:val="0"/>
        </w:num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推荐安装宝塔面板，快速搭建环境。</w:t>
      </w:r>
    </w:p>
    <w:p>
      <w:pPr>
        <w:numPr>
          <w:ilvl w:val="0"/>
          <w:numId w:val="0"/>
        </w:num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服务器需要安装以下环境：</w:t>
      </w:r>
    </w:p>
    <w:p>
      <w:pPr>
        <w:numPr>
          <w:ilvl w:val="0"/>
          <w:numId w:val="0"/>
        </w:numPr>
        <w:ind w:firstLine="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JDK</w:t>
      </w:r>
      <w:r>
        <w:rPr>
          <w:rFonts w:hint="default"/>
          <w:lang w:eastAsia="zh-Hans"/>
        </w:rPr>
        <w:t>：1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8</w:t>
      </w:r>
    </w:p>
    <w:p>
      <w:pPr>
        <w:numPr>
          <w:ilvl w:val="0"/>
          <w:numId w:val="0"/>
        </w:numPr>
        <w:ind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Nginx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最新稳定版即可</w:t>
      </w:r>
    </w:p>
    <w:p>
      <w:pPr>
        <w:numPr>
          <w:ilvl w:val="0"/>
          <w:numId w:val="0"/>
        </w:numPr>
        <w:ind w:firstLine="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Mysql</w:t>
      </w:r>
      <w:r>
        <w:rPr>
          <w:rFonts w:hint="default"/>
          <w:lang w:eastAsia="zh-Hans"/>
        </w:rPr>
        <w:t>：8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0</w:t>
      </w:r>
    </w:p>
    <w:p>
      <w:pPr>
        <w:numPr>
          <w:ilvl w:val="0"/>
          <w:numId w:val="0"/>
        </w:num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Redis</w:t>
      </w:r>
      <w:r>
        <w:rPr>
          <w:rFonts w:hint="default"/>
          <w:lang w:eastAsia="zh-Hans"/>
        </w:rPr>
        <w:t>：6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0</w:t>
      </w:r>
      <w:r>
        <w:rPr>
          <w:rFonts w:hint="eastAsia"/>
          <w:lang w:val="en-US" w:eastAsia="zh-Hans"/>
        </w:rPr>
        <w:t>以上</w:t>
      </w:r>
    </w:p>
    <w:p>
      <w:pPr>
        <w:numPr>
          <w:ilvl w:val="0"/>
          <w:numId w:val="0"/>
        </w:num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准备一个已经备案好的域名（上线需要）</w:t>
      </w:r>
    </w:p>
    <w:p>
      <w:pPr>
        <w:numPr>
          <w:ilvl w:val="0"/>
          <w:numId w:val="0"/>
        </w:num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准备一个已经备案好的微信小程序（上线需要）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需要提前申请的资质：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1.营业执照，预计1-3天。经营范围需要包含“棋牌室服务“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2.域名注册、实名认证，预计1-3天。国内域名都可以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3.域名备案，预计3-15天。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4.微信小程序申请、实名认证，预计1天。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5.微信小程序备案，预计3-15天。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6.美团开发者账号、抖音开发者账号、微信支付申请，预计1天。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7.美团门店、抖音门店申请，预计1-3天。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比较费时间的就这些，其他的都比较快。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开发准备</w:t>
      </w: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微信小程序</w:t>
      </w:r>
    </w:p>
    <w:p>
      <w:pPr>
        <w:pStyle w:val="4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CN"/>
        </w:rPr>
        <w:t>注册后，</w:t>
      </w:r>
      <w:r>
        <w:rPr>
          <w:rFonts w:hint="eastAsia"/>
          <w:lang w:val="en-US" w:eastAsia="zh-Hans"/>
        </w:rPr>
        <w:t>在开发管理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接口设置菜单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开通以下权限</w:t>
      </w:r>
      <w:r>
        <w:rPr>
          <w:rFonts w:hint="default"/>
          <w:lang w:eastAsia="zh-Hans"/>
        </w:rPr>
        <w:t>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791710" cy="3270250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 xml:space="preserve">1.2 </w:t>
      </w:r>
      <w:r>
        <w:rPr>
          <w:rFonts w:hint="eastAsia"/>
          <w:lang w:val="en-US" w:eastAsia="zh-Hans"/>
        </w:rPr>
        <w:t>在开发管理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开发设置菜单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添加服务器域名白名单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0" w:after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/>
          <w:lang w:val="en-US" w:eastAsia="zh-CN"/>
        </w:rPr>
        <w:t>将后端</w:t>
      </w:r>
      <w:r>
        <w:rPr>
          <w:rFonts w:hint="eastAsia"/>
          <w:lang w:val="en-US" w:eastAsia="zh-Hans"/>
        </w:rPr>
        <w:t>接口</w:t>
      </w:r>
      <w:r>
        <w:rPr>
          <w:rFonts w:hint="eastAsia"/>
          <w:lang w:val="en-US" w:eastAsia="zh-CN"/>
        </w:rPr>
        <w:t>服务</w:t>
      </w:r>
      <w:r>
        <w:rPr>
          <w:rFonts w:hint="eastAsia"/>
          <w:lang w:val="en-US" w:eastAsia="zh-Hans"/>
        </w:rPr>
        <w:t>的域名</w:t>
      </w:r>
      <w:r>
        <w:rPr>
          <w:rFonts w:hint="eastAsia"/>
          <w:lang w:val="en-US" w:eastAsia="zh-CN"/>
        </w:rPr>
        <w:t>、图片服务器的域名（如有）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以及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腾讯地图的域名</w:t>
      </w:r>
      <w:r>
        <w:rPr>
          <w:rFonts w:hint="eastAsia"/>
          <w:lang w:val="en-US" w:eastAsia="zh-CN"/>
        </w:rPr>
        <w:t>，添加到白名单。腾讯地图域名：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  <w:instrText xml:space="preserve"> HYPERLINK "https://apis.map.qq.com"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separate"/>
      </w:r>
      <w:r>
        <w:rPr>
          <w:rStyle w:val="12"/>
          <w:rFonts w:hint="default" w:ascii="Helvetica Neue" w:hAnsi="Helvetica Neue" w:eastAsia="Helvetica Neue" w:cs="Helvetica Neue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https://apis.map.qq.com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后端接口的域名推荐使用https://api.xxxxxx.com，不要加任何端口。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域名必须备案，否则无法上架和访问。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0" w:after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53535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466080" cy="1212215"/>
            <wp:effectExtent l="0" t="0" r="1270" b="6985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2.1.3 申请小程序备案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按照实际要求提供材料即可，要求提交备案的营业执照的经营范围，要跟小程序有关系。比如可以写“用于公司线下实体棋牌室/门店的在线预定等”。 每个省份，要求不一样，按照实际情况或者咨询微信客服完成备案。</w:t>
      </w: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微信支付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方式一（商户模式），个体户和公司都支持：</w:t>
      </w:r>
    </w:p>
    <w:p>
      <w:pPr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此方式，</w:t>
      </w:r>
      <w:r>
        <w:rPr>
          <w:rFonts w:hint="eastAsia"/>
          <w:color w:val="C00000"/>
          <w:lang w:val="en-US" w:eastAsia="zh-CN"/>
        </w:rPr>
        <w:t>不支持分账功能</w:t>
      </w:r>
      <w:r>
        <w:rPr>
          <w:rFonts w:hint="eastAsia"/>
          <w:color w:val="0000FF"/>
          <w:lang w:val="en-US" w:eastAsia="zh-CN"/>
        </w:rPr>
        <w:t>。需要多少个账户收款，就注册多少个商户。可以一个商户给所有门店收款，也可以每个门店单独一个商户收款。在后台管理系统配置就行。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官网</w:t>
      </w:r>
      <w:r>
        <w:rPr>
          <w:rStyle w:val="12"/>
          <w:rFonts w:hint="eastAsia"/>
          <w:lang w:val="en-US" w:eastAsia="zh-CN"/>
        </w:rPr>
        <w:t>https://pay.weixin.qq.com/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开通微信支付，</w:t>
      </w:r>
      <w:r>
        <w:rPr>
          <w:rFonts w:hint="eastAsia"/>
          <w:lang w:val="en-US" w:eastAsia="zh-Hans"/>
        </w:rPr>
        <w:t>并关联微信支付商户号</w:t>
      </w:r>
      <w:r>
        <w:rPr>
          <w:rFonts w:hint="eastAsia"/>
          <w:lang w:val="en-US" w:eastAsia="zh-CN"/>
        </w:rPr>
        <w:t>到小程序。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然后生成微信支付的v2证书，记录支付密钥，备用。有多少个商户就生成多少个的。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官方费率0.6%，本公司代开通优惠费率0.2%，收费99元一个商户。微信:mzjkefu1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方式二（支付服务商模式），只支持公司，不支持个体户：</w:t>
      </w:r>
    </w:p>
    <w:p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此方式，</w:t>
      </w:r>
      <w:r>
        <w:rPr>
          <w:rFonts w:hint="eastAsia"/>
          <w:color w:val="C00000"/>
          <w:lang w:val="en-US" w:eastAsia="zh-CN"/>
        </w:rPr>
        <w:t>支持分账功能</w:t>
      </w:r>
      <w:r>
        <w:rPr>
          <w:rFonts w:hint="eastAsia"/>
          <w:color w:val="0000FF"/>
          <w:lang w:val="en-US" w:eastAsia="zh-CN"/>
        </w:rPr>
        <w:t>，需要用公司营业执照申请一个服务商账号。然后再根据需要创建商户数量。付款申请，是由服务商代商户发起的，实际收款的是商户。可以一个商户给所有门店收款，也可以每个门店单独一个商户收款。在后台管理系统配置就行。</w:t>
      </w:r>
    </w:p>
    <w:p>
      <w:pPr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如果开启分账功能，需要在微信支付平台进行签约，然后在后台管理系统中授权以及打开分账开关、设置分账比例。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支付服务商地址：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"https://pay.weixin.qq.com/partner/public/home"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https://pay.weixin.qq.com/partner/public/home</w:t>
      </w:r>
      <w:r>
        <w:rPr>
          <w:rFonts w:hint="eastAsia"/>
          <w:lang w:val="en-US" w:eastAsia="zh-CN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最后生成微信支付的v2证书，记录支付密钥，备用。只需要生成支付服务商的，不需要生成商户的。</w:t>
      </w: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美团</w:t>
      </w:r>
    </w:p>
    <w:p>
      <w:pPr>
        <w:ind w:firstLine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在美团北极星平台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注册开发者帐号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并认证</w:t>
      </w:r>
      <w:r>
        <w:rPr>
          <w:rFonts w:hint="default"/>
          <w:lang w:eastAsia="zh-Hans"/>
        </w:rPr>
        <w:t>。</w:t>
      </w:r>
    </w:p>
    <w:p>
      <w:pPr>
        <w:ind w:firstLine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地址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fldChar w:fldCharType="begin"/>
      </w:r>
      <w:r>
        <w:rPr>
          <w:rFonts w:hint="default"/>
          <w:lang w:eastAsia="zh-Hans"/>
        </w:rPr>
        <w:instrText xml:space="preserve"> HYPERLINK "https://open.dianping.com/" </w:instrText>
      </w:r>
      <w:r>
        <w:rPr>
          <w:rFonts w:hint="default"/>
          <w:lang w:eastAsia="zh-Hans"/>
        </w:rPr>
        <w:fldChar w:fldCharType="separate"/>
      </w:r>
      <w:r>
        <w:rPr>
          <w:rStyle w:val="12"/>
          <w:rFonts w:hint="default"/>
          <w:lang w:eastAsia="zh-Hans"/>
        </w:rPr>
        <w:t>https://open.dianping.com/</w:t>
      </w:r>
      <w:r>
        <w:rPr>
          <w:rFonts w:hint="default"/>
          <w:lang w:eastAsia="zh-Hans"/>
        </w:rPr>
        <w:fldChar w:fldCharType="end"/>
      </w: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认证后创建一个团购应用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获得开发者Appkey和Secret</w:t>
      </w:r>
    </w:p>
    <w:p>
      <w:pPr>
        <w:ind w:firstLine="420" w:firstLineChars="0"/>
      </w:pPr>
      <w:r>
        <w:drawing>
          <wp:inline distT="0" distB="0" distL="114300" distR="114300">
            <wp:extent cx="4735830" cy="2089785"/>
            <wp:effectExtent l="0" t="0" r="762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然后</w:t>
      </w:r>
      <w:r>
        <w:rPr>
          <w:rFonts w:hint="eastAsia"/>
          <w:lang w:val="en-US" w:eastAsia="zh-Hans"/>
        </w:rPr>
        <w:t>配置回调域名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参考</w:t>
      </w:r>
      <w:r>
        <w:rPr>
          <w:rFonts w:hint="eastAsia"/>
          <w:lang w:val="en-US" w:eastAsia="zh-CN"/>
        </w:rPr>
        <w:t>如图（仅修改自己的域名，接口路径不要修改）</w:t>
      </w:r>
      <w:r>
        <w:rPr>
          <w:rFonts w:hint="default"/>
          <w:lang w:eastAsia="zh-Hans"/>
        </w:rPr>
        <w:t>：</w:t>
      </w:r>
    </w:p>
    <w:p>
      <w:pPr>
        <w:ind w:firstLine="420" w:firstLineChars="0"/>
      </w:pPr>
      <w:r>
        <w:drawing>
          <wp:inline distT="0" distB="0" distL="114300" distR="114300">
            <wp:extent cx="5271770" cy="1407795"/>
            <wp:effectExtent l="0" t="0" r="1143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</w:rPr>
        <w:t>2</w:t>
      </w:r>
      <w:r>
        <w:rPr>
          <w:rFonts w:hint="eastAsia"/>
          <w:lang w:val="en-US" w:eastAsia="zh-Hans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抖音</w:t>
      </w:r>
    </w:p>
    <w:p>
      <w:pPr>
        <w:bidi w:val="0"/>
        <w:rPr>
          <w:rFonts w:hint="default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如果不需要抖音团购功能，跳过此步骤。</w:t>
      </w:r>
    </w:p>
    <w:p>
      <w:pPr>
        <w:bidi w:val="0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第一步：注册开发者账号 二选一</w:t>
      </w:r>
    </w:p>
    <w:p>
      <w:pPr>
        <w:bidi w:val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普通开发者（推荐）</w:t>
      </w:r>
    </w:p>
    <w:p>
      <w:pPr>
        <w:bidi w:val="0"/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所有的门店，都在一个账号下（每个门店可以单独绑定收款信息）。这种情况就注册开发者账号，</w:t>
      </w:r>
      <w:r>
        <w:rPr>
          <w:rFonts w:hint="eastAsia"/>
          <w:lang w:val="en-US" w:eastAsia="zh-Hans"/>
        </w:rPr>
        <w:t>地址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fldChar w:fldCharType="begin"/>
      </w:r>
      <w:r>
        <w:rPr>
          <w:rFonts w:hint="default"/>
          <w:lang w:eastAsia="zh-Hans"/>
        </w:rPr>
        <w:instrText xml:space="preserve"> HYPERLINK "https://developer.open-douyin.com/" </w:instrText>
      </w:r>
      <w:r>
        <w:rPr>
          <w:rFonts w:hint="default"/>
          <w:lang w:eastAsia="zh-Hans"/>
        </w:rPr>
        <w:fldChar w:fldCharType="separate"/>
      </w:r>
      <w:r>
        <w:rPr>
          <w:rStyle w:val="12"/>
          <w:rFonts w:hint="default"/>
          <w:lang w:eastAsia="zh-Hans"/>
        </w:rPr>
        <w:t>https://developer.open-douyin.com/</w:t>
      </w:r>
      <w:r>
        <w:rPr>
          <w:rFonts w:hint="default"/>
          <w:lang w:eastAsia="zh-Hans"/>
        </w:rPr>
        <w:fldChar w:fldCharType="end"/>
      </w:r>
    </w:p>
    <w:p>
      <w:pPr>
        <w:rPr>
          <w:rFonts w:hint="default"/>
          <w:lang w:eastAsia="zh-Hans"/>
        </w:rPr>
      </w:pPr>
    </w:p>
    <w:p>
      <w:pPr>
        <w:bidi w:val="0"/>
        <w:rPr>
          <w:rFonts w:hint="default"/>
          <w:sz w:val="18"/>
          <w:szCs w:val="21"/>
          <w:lang w:eastAsia="zh-Hans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代开发服务商（麻烦）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如果门店分布在不同的账号下面，则需要注册待开发服务商账号，地址：</w:t>
      </w:r>
    </w:p>
    <w:p>
      <w:pPr>
        <w:rPr>
          <w:rStyle w:val="12"/>
          <w:rFonts w:hint="default"/>
          <w:lang w:val="en-US" w:eastAsia="zh-CN"/>
        </w:rPr>
      </w:pPr>
      <w:r>
        <w:rPr>
          <w:rStyle w:val="12"/>
          <w:rFonts w:hint="default"/>
          <w:lang w:val="en-US" w:eastAsia="zh-CN"/>
        </w:rPr>
        <w:t>https://partner.open-douyin.com/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服务商账号需要</w:t>
      </w:r>
      <w:r>
        <w:rPr>
          <w:rFonts w:hint="eastAsia"/>
          <w:b/>
          <w:bCs/>
          <w:color w:val="C00000"/>
          <w:lang w:val="en-US" w:eastAsia="zh-CN"/>
        </w:rPr>
        <w:t>公司营业执照</w:t>
      </w:r>
      <w:r>
        <w:rPr>
          <w:rFonts w:hint="eastAsia"/>
          <w:lang w:val="en-US" w:eastAsia="zh-CN"/>
        </w:rPr>
        <w:t>，并且注册时间大于1年，个体户执照不行。</w:t>
      </w:r>
    </w:p>
    <w:p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3C89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服务商账号注册后，需要先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C00000"/>
          <w:spacing w:val="0"/>
          <w:sz w:val="21"/>
          <w:szCs w:val="21"/>
          <w:shd w:val="clear" w:fill="FFFFFF"/>
        </w:rPr>
        <w:t>认证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「生活服务商家应用代开发」能力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然后再创建应用，最后再授权门店给服务商。本系统暂未对接授权功能，需要自己按照抖音官网文档进行授权。</w:t>
      </w:r>
    </w:p>
    <w:p>
      <w:pPr>
        <w:bidi w:val="0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第二步：创建</w:t>
      </w:r>
      <w:r>
        <w:rPr>
          <w:rFonts w:hint="eastAsia"/>
          <w:b/>
          <w:bCs/>
          <w:sz w:val="32"/>
          <w:szCs w:val="40"/>
          <w:lang w:val="en-US" w:eastAsia="zh-Hans"/>
        </w:rPr>
        <w:t>生活服务商家应用</w:t>
      </w:r>
    </w:p>
    <w:p>
      <w:pPr>
        <w:rPr>
          <w:rFonts w:hint="eastAsia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创建一个生活服务商家应用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记录APPID和AppSecret</w:t>
      </w:r>
    </w:p>
    <w:p>
      <w:r>
        <w:drawing>
          <wp:inline distT="0" distB="0" distL="114300" distR="114300">
            <wp:extent cx="3599815" cy="1465580"/>
            <wp:effectExtent l="0" t="0" r="698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创建好以后，</w:t>
      </w:r>
      <w:r>
        <w:rPr>
          <w:rFonts w:hint="eastAsia"/>
          <w:lang w:val="en-US" w:eastAsia="zh-Hans"/>
        </w:rPr>
        <w:t>再打开菜单“解决方案”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选择“到综行业解决方案”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开通以下权限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9865" cy="2685415"/>
            <wp:effectExtent l="0" t="0" r="1333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.</w:t>
      </w:r>
      <w:r>
        <w:rPr>
          <w:rFonts w:hint="eastAsia"/>
          <w:lang w:val="en-US" w:eastAsia="zh-CN"/>
        </w:rPr>
        <w:t>5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硬件平台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1.平台一</w:t>
      </w:r>
    </w:p>
    <w:p>
      <w:pPr>
        <w:ind w:firstLine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打开官网https://www.wmj.com.cn/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CN"/>
        </w:rPr>
        <w:t>注册</w:t>
      </w:r>
      <w:r>
        <w:rPr>
          <w:rFonts w:hint="eastAsia"/>
          <w:color w:val="FF0000"/>
          <w:lang w:val="en-US" w:eastAsia="zh-Hans"/>
        </w:rPr>
        <w:t>API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Hans"/>
        </w:rPr>
        <w:t>v</w:t>
      </w:r>
      <w:r>
        <w:rPr>
          <w:rFonts w:hint="default"/>
          <w:color w:val="FF0000"/>
          <w:lang w:eastAsia="zh-Hans"/>
        </w:rPr>
        <w:t>1</w:t>
      </w:r>
      <w:r>
        <w:rPr>
          <w:rFonts w:hint="eastAsia"/>
          <w:lang w:val="en-US" w:eastAsia="zh-CN"/>
        </w:rPr>
        <w:t>的开发者</w:t>
      </w:r>
      <w:bookmarkStart w:id="0" w:name="_GoBack"/>
      <w:bookmarkEnd w:id="0"/>
      <w:r>
        <w:rPr>
          <w:rFonts w:hint="eastAsia"/>
          <w:lang w:val="en-US" w:eastAsia="zh-CN"/>
        </w:rPr>
        <w:t>（云喇叭使用）。</w:t>
      </w:r>
      <w:r>
        <w:rPr>
          <w:rFonts w:hint="eastAsia"/>
          <w:color w:val="C00000"/>
          <w:lang w:val="en-US" w:eastAsia="zh-CN"/>
        </w:rPr>
        <w:t>如果想省事</w:t>
      </w:r>
      <w:r>
        <w:rPr>
          <w:rFonts w:hint="eastAsia"/>
          <w:lang w:val="en-US" w:eastAsia="zh-CN"/>
        </w:rPr>
        <w:t>，那么智能门禁控制器、智能断电控制器、智能密码锁，也可以直接使用微门禁的，就再注册</w:t>
      </w:r>
      <w:r>
        <w:rPr>
          <w:rFonts w:hint="eastAsia"/>
          <w:color w:val="FF0000"/>
          <w:lang w:val="en-US" w:eastAsia="zh-Hans"/>
        </w:rPr>
        <w:t>API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Hans"/>
        </w:rPr>
        <w:t>v</w:t>
      </w:r>
      <w:r>
        <w:rPr>
          <w:rFonts w:hint="default"/>
          <w:color w:val="FF0000"/>
          <w:lang w:eastAsia="zh-Hans"/>
        </w:rPr>
        <w:t>2</w:t>
      </w:r>
      <w:r>
        <w:rPr>
          <w:rFonts w:hint="eastAsia"/>
          <w:lang w:val="en-US" w:eastAsia="zh-Hans"/>
        </w:rPr>
        <w:t>的开发者</w:t>
      </w:r>
      <w:r>
        <w:rPr>
          <w:rFonts w:hint="eastAsia"/>
          <w:lang w:val="en-US" w:eastAsia="zh-CN"/>
        </w:rPr>
        <w:t>，否则跳过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</w:t>
      </w:r>
      <w:r>
        <w:rPr>
          <w:rFonts w:hint="eastAsia"/>
          <w:lang w:val="en-US" w:eastAsia="zh-Hans"/>
        </w:rPr>
        <w:t>硬件的文档</w:t>
      </w:r>
      <w:r>
        <w:rPr>
          <w:rFonts w:hint="eastAsia"/>
          <w:lang w:val="en-US" w:eastAsia="zh-CN"/>
        </w:rPr>
        <w:t>（联网、激活）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以及购买地址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官网都有</w:t>
      </w:r>
      <w:r>
        <w:rPr>
          <w:rFonts w:hint="default"/>
          <w:lang w:eastAsia="zh-Hans"/>
        </w:rPr>
        <w:t>。</w:t>
      </w:r>
    </w:p>
    <w:p>
      <w:pPr>
        <w:ind w:firstLine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注册完开发者帐号后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把appid和key记录下来备用</w:t>
      </w:r>
      <w:r>
        <w:rPr>
          <w:rFonts w:hint="default"/>
          <w:lang w:eastAsia="zh-Hans"/>
        </w:rPr>
        <w:t>。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4785" cy="2592070"/>
            <wp:effectExtent l="0" t="0" r="12065" b="177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本系统已对接的硬件如下，都可以用：</w:t>
      </w:r>
    </w:p>
    <w:p>
      <w:pPr>
        <w:ind w:firstLine="1260" w:firstLineChars="6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门禁控制器（v1）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空开（v2）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 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58085" cy="1391920"/>
            <wp:effectExtent l="0" t="0" r="18415" b="1778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1391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62530" cy="1395095"/>
            <wp:effectExtent l="0" t="0" r="13970" b="1460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2530" cy="1395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云喇叭</w:t>
      </w:r>
      <w:r>
        <w:rPr>
          <w:rFonts w:hint="eastAsia"/>
          <w:lang w:val="en-US" w:eastAsia="zh-CN"/>
        </w:rPr>
        <w:t xml:space="preserve">（v1）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智能锁</w:t>
      </w:r>
      <w:r>
        <w:rPr>
          <w:rFonts w:hint="eastAsia"/>
          <w:lang w:val="en-US" w:eastAsia="zh-CN"/>
        </w:rPr>
        <w:t xml:space="preserve">（v2） 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93010" cy="1430020"/>
            <wp:effectExtent l="0" t="0" r="2540" b="17780"/>
            <wp:docPr id="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430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77795" cy="1485265"/>
            <wp:effectExtent l="0" t="0" r="8255" b="63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平台二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如果图省事，直接用微门禁的设备即可，微门禁的所有设备已经够用，只是价格略贵。</w:t>
      </w:r>
      <w:r>
        <w:rPr>
          <w:rFonts w:hint="eastAsia"/>
          <w:lang w:val="en-US" w:eastAsia="zh-CN"/>
        </w:rPr>
        <w:t>智能断电设备（电源控制）、智能门禁控制器（搭配电磁锁），从成本的角度考虑，微门禁的售价较高，所以对接了易微联平台，支持易微联协议的设备都可以接入到平台。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如果不使用此平台，需要在系统中关闭易微联平台相关的功能（文档后面有说明）。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打开官网：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"https://dev.ewelink.cc/"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https://dev.ewelink.cc/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，使用个人身份注册，并进行认证。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新建一个OAuth类型的应用。并配置好</w:t>
      </w:r>
      <w:r>
        <w:rPr>
          <w:rFonts w:hint="eastAsia"/>
          <w:color w:val="0000FF"/>
          <w:lang w:val="en-US" w:eastAsia="zh-CN"/>
        </w:rPr>
        <w:t>回调跳转地址，如图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请注意，易微联平台需要3个月授权一次，文档后面有写授权方法。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请注意，个人身份证注册的易微联应用，只有一年有效期，一年后更换开发者账号重新创建应用，或者购买企业付费版。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675890"/>
            <wp:effectExtent l="0" t="0" r="10160" b="1016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记录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APPID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APP SECRET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 xml:space="preserve"> 备用。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4810125"/>
            <wp:effectExtent l="0" t="0" r="10795" b="9525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设备购买，支持易微联协议的设备基本都可以购买，这里分享两款：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智能空开（电源控制）：【淘宝】https://m.tb.cn/h.5m5opV1?tk=qi4EWUR39eg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智能门禁控制器（搭配电磁锁）：【淘宝】https://m.tb.cn/h.5Oqe5TU?tk=k1SKWUR37Dy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 企业微信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主要用来接收下单通知、订单结束通知、以及授权需要更新通知，</w:t>
      </w:r>
      <w:r>
        <w:rPr>
          <w:rFonts w:hint="eastAsia"/>
          <w:color w:val="FF0000"/>
          <w:lang w:val="en-US" w:eastAsia="zh-CN"/>
        </w:rPr>
        <w:t>可以不使用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注册一个企业微信，并添加webhook机器人到内部群里。然后记录webhook的地址，后面通过后台管理系统，配置给门店。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官方文档：</w:t>
      </w:r>
    </w:p>
    <w:p>
      <w:r>
        <w:rPr>
          <w:rStyle w:val="12"/>
          <w:rFonts w:hint="default"/>
          <w:lang w:val="en-US" w:eastAsia="zh-CN"/>
        </w:rPr>
        <w:t>https://open.work.weixin.qq.com/help2/pc/14931?is_tencent=0&amp;version=4.0.12.6015&amp;platform=win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部署服务端</w:t>
      </w:r>
    </w:p>
    <w:p>
      <w:r>
        <w:drawing>
          <wp:inline distT="0" distB="0" distL="114300" distR="114300">
            <wp:extent cx="4191635" cy="1511300"/>
            <wp:effectExtent l="0" t="0" r="18415" b="1270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以下示例为配置一个开发环境的示例。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新建Mysql数据库，并导入</w:t>
      </w:r>
      <w:r>
        <w:rPr>
          <w:rFonts w:hint="eastAsia"/>
          <w:highlight w:val="yellow"/>
          <w:lang w:val="en-US" w:eastAsia="zh-CN"/>
        </w:rPr>
        <w:t>db.sql</w:t>
      </w:r>
      <w:r>
        <w:rPr>
          <w:rFonts w:hint="eastAsia"/>
          <w:lang w:val="en-US" w:eastAsia="zh-CN"/>
        </w:rPr>
        <w:t>文件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修改项目中数据库配置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把Mysql和Redis 都改成自己搭建的。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4785" cy="2349500"/>
            <wp:effectExtent l="0" t="0" r="12065" b="1270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微信支付证书</w:t>
      </w: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支付服务商模式替换支付证书（不需要就跳过）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根据微信支付官方文档生成的，V2版证书，只有</w:t>
      </w:r>
      <w:r>
        <w:rPr>
          <w:rFonts w:hint="eastAsia"/>
          <w:color w:val="FF0000"/>
          <w:lang w:val="en-US" w:eastAsia="zh-CN"/>
        </w:rPr>
        <w:t>支付服务商模式</w:t>
      </w:r>
      <w:r>
        <w:rPr>
          <w:rFonts w:hint="eastAsia"/>
          <w:lang w:val="en-US" w:eastAsia="zh-CN"/>
        </w:rPr>
        <w:t>需要这个文件。</w:t>
      </w:r>
    </w:p>
    <w:p>
      <w:pPr>
        <w:ind w:left="420" w:leftChars="0" w:firstLine="420" w:firstLineChars="0"/>
        <w:rPr>
          <w:rFonts w:hint="default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drawing>
          <wp:inline distT="0" distB="0" distL="114300" distR="114300">
            <wp:extent cx="3510280" cy="2550160"/>
            <wp:effectExtent l="0" t="0" r="13970" b="254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修改项目配置文件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已经详细写了注释，按照注释填写。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如果不用易微联</w:t>
      </w:r>
      <w:r>
        <w:rPr>
          <w:rFonts w:hint="eastAsia"/>
          <w:lang w:val="en-US" w:eastAsia="zh-CN"/>
        </w:rPr>
        <w:t>，易微联的配置要改成false，或者会启动错误。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4822825"/>
            <wp:effectExtent l="0" t="0" r="2540" b="15875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 部署运行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3.5.1 编译服务端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在项目根目录，使用命令行mvn clean install即可编译。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或者打开idea，点击右侧maven工具栏编译。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3838575" cy="4540250"/>
            <wp:effectExtent l="0" t="0" r="9525" b="1270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3.5.2 上传jar包到服务器</w:t>
      </w:r>
    </w:p>
    <w:p>
      <w:r>
        <w:drawing>
          <wp:inline distT="0" distB="0" distL="114300" distR="114300">
            <wp:extent cx="4290695" cy="3232785"/>
            <wp:effectExtent l="0" t="0" r="14605" b="5715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3.5.3 启动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上传服务器后，</w:t>
      </w:r>
      <w:r>
        <w:rPr>
          <w:rFonts w:hint="eastAsia"/>
          <w:color w:val="0000FF"/>
          <w:lang w:val="en-US" w:eastAsia="zh-CN"/>
        </w:rPr>
        <w:t>在该文件当前路径</w:t>
      </w:r>
      <w:r>
        <w:rPr>
          <w:rFonts w:hint="eastAsia"/>
          <w:lang w:val="en-US" w:eastAsia="zh-CN"/>
        </w:rPr>
        <w:t>，运行启动命令：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（application-dev.yml）启动命令：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nohup java -jar mazongjian-server.jar --spring.profiles.active=dev &amp;</w:t>
      </w:r>
    </w:p>
    <w:p>
      <w:pPr>
        <w:bidi w:val="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默认端口为8900，需要用一个域名反向代理配置到这个服务，例如https://api.baidu.com,反向代理到这个端口。如何反向代理，如何配置域名，请自行百度搜索相关教程。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如果编译有问题，见文档：https://doc.iocoder.cn/quick-start/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</w:pPr>
      <w:r>
        <w:rPr>
          <w:rFonts w:hint="eastAsia"/>
          <w:lang w:val="en-US" w:eastAsia="zh-CN"/>
        </w:rPr>
        <w:t>部署后台管理端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修改后台管理接口地址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以dev环境举例，改成自己服务端接口服务的实际地址。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比如https://api.baidu.com</w:t>
      </w:r>
    </w:p>
    <w:p>
      <w:r>
        <w:drawing>
          <wp:inline distT="0" distB="0" distL="114300" distR="114300">
            <wp:extent cx="4670425" cy="2662555"/>
            <wp:effectExtent l="0" t="0" r="15875" b="4445"/>
            <wp:docPr id="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编译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需要有node环境才能编译。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先安装依赖：npm i （默认提供的源码带了依赖环境,可以跳过）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然后打包：npm run build:dev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本地运行：npm run dev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更多详情，可见文档https://doc.iocoder.cn/quick-start-front/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如果有如下报错，是你的node或者npm版本太高了，执行：npm install --legacy-peer-deps安装依赖，然后再npm run build:dev打包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803775" cy="2656205"/>
            <wp:effectExtent l="0" t="0" r="15875" b="1079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部署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将项目当前路径下，打包好的dist目录文件，上传到nginx目录，运行nginx即可。注意</w:t>
      </w:r>
      <w:r>
        <w:rPr>
          <w:rFonts w:hint="eastAsia"/>
          <w:color w:val="FF0000"/>
          <w:lang w:val="en-US" w:eastAsia="zh-CN"/>
        </w:rPr>
        <w:t>请求跨域</w:t>
      </w:r>
      <w:r>
        <w:rPr>
          <w:rFonts w:hint="eastAsia"/>
          <w:lang w:val="en-US" w:eastAsia="zh-CN"/>
        </w:rPr>
        <w:t>的处理。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更多问题，可见文档https://doc.iocoder.cn/quick-start-front/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本系统是多租户系统，什么是多租户，详见百度和文档https://doc.iocoder.cn。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超管，是整个平台的管理员，是用来管理租户的。通俗点说，每个租户就是一个独立的小程序，每新增一个加盟客户，需要独立小程序的，就要新增一个租户。</w:t>
      </w:r>
    </w:p>
    <w:p>
      <w:p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超管租户：超级管理员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默认用户名密码： admin  admin123</w:t>
      </w:r>
    </w:p>
    <w:p>
      <w:r>
        <w:drawing>
          <wp:inline distT="0" distB="0" distL="114300" distR="114300">
            <wp:extent cx="2605405" cy="1936115"/>
            <wp:effectExtent l="0" t="0" r="4445" b="6985"/>
            <wp:docPr id="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2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业务租户：麻总监，此租户的id是150</w:t>
      </w:r>
    </w:p>
    <w:p>
      <w:pPr>
        <w:rPr>
          <w:rFonts w:hint="eastAsia"/>
          <w:b/>
          <w:bCs/>
          <w:sz w:val="22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默认用户名密码：yanfa  admin123</w:t>
      </w:r>
    </w:p>
    <w:p>
      <w:pPr>
        <w:rPr>
          <w:rFonts w:hint="default"/>
          <w:b/>
          <w:bCs/>
          <w:sz w:val="22"/>
          <w:szCs w:val="28"/>
          <w:highlight w:val="yellow"/>
          <w:lang w:val="en-US" w:eastAsia="zh-CN"/>
        </w:rPr>
      </w:pPr>
      <w:r>
        <w:drawing>
          <wp:inline distT="0" distB="0" distL="114300" distR="114300">
            <wp:extent cx="2611120" cy="2058670"/>
            <wp:effectExtent l="0" t="0" r="17780" b="17780"/>
            <wp:docPr id="3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主要跟业务有关的菜单，都在”业务管理“菜单下面。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部署小程序端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下载好微信开发者工具，打开小程序源码目录。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1.登录自己的开发者账号，替换APPID为自己微信小程序开发者账号申请的信息。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14240" cy="3602355"/>
            <wp:effectExtent l="0" t="0" r="10160" b="1714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2.设置小程序基础库最低可用版本为：</w:t>
      </w:r>
      <w:r>
        <w:rPr>
          <w:rFonts w:hint="eastAsia"/>
          <w:highlight w:val="yellow"/>
          <w:lang w:val="en-US" w:eastAsia="zh-CN"/>
        </w:rPr>
        <w:t xml:space="preserve"> 2.21.3</w:t>
      </w:r>
      <w:r>
        <w:rPr>
          <w:rFonts w:hint="eastAsia"/>
          <w:lang w:val="en-US" w:eastAsia="zh-CN"/>
        </w:rPr>
        <w:t xml:space="preserve"> 以上。不然获取手机号会有问题</w:t>
      </w:r>
    </w:p>
    <w:p>
      <w:r>
        <w:drawing>
          <wp:inline distT="0" distB="0" distL="114300" distR="114300">
            <wp:extent cx="5272405" cy="1443355"/>
            <wp:effectExtent l="0" t="0" r="4445" b="4445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登录https://mp.weixin.qq.com/小程序开发者官网，找到设置-基本设置，然后往下拉，拉到最后，修改基础库最低版本</w:t>
      </w:r>
      <w:r>
        <w:rPr>
          <w:rFonts w:hint="eastAsia"/>
          <w:highlight w:val="yellow"/>
          <w:lang w:val="en-US" w:eastAsia="zh-CN"/>
        </w:rPr>
        <w:t xml:space="preserve"> 2.21.3</w:t>
      </w:r>
      <w:r>
        <w:rPr>
          <w:rFonts w:hint="eastAsia"/>
          <w:lang w:val="en-US" w:eastAsia="zh-CN"/>
        </w:rPr>
        <w:t xml:space="preserve"> 以上。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576705"/>
            <wp:effectExtent l="0" t="0" r="8890" b="444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然后在开发工具上设置</w:t>
      </w:r>
      <w:r>
        <w:rPr>
          <w:rFonts w:hint="eastAsia"/>
          <w:highlight w:val="yellow"/>
          <w:lang w:val="en-US" w:eastAsia="zh-CN"/>
        </w:rPr>
        <w:t xml:space="preserve"> 2.21.3</w:t>
      </w:r>
      <w:r>
        <w:rPr>
          <w:rFonts w:hint="eastAsia"/>
          <w:lang w:val="en-US" w:eastAsia="zh-CN"/>
        </w:rPr>
        <w:t xml:space="preserve"> 以上。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004570"/>
            <wp:effectExtent l="0" t="0" r="7620" b="5080"/>
            <wp:docPr id="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3.修改app.js中服务器接口的地址，然后运行，即可。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隐私权限、域名白名单，按照微信要求进行设置。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接口地址修改位置：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8595" cy="2158365"/>
            <wp:effectExtent l="0" t="0" r="8255" b="13335"/>
            <wp:docPr id="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修改小程序logo：</w:t>
      </w:r>
      <w:r>
        <w:rPr>
          <w:rFonts w:hint="eastAsia"/>
          <w:lang w:val="en-US" w:eastAsia="zh-CN"/>
        </w:rPr>
        <w:t>替换源码majiangshare_mp\pages\static\img\logo.png这个图片即可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修改小程序名称、分享图片：</w:t>
      </w:r>
      <w:r>
        <w:rPr>
          <w:rFonts w:hint="eastAsia"/>
          <w:lang w:val="en-US" w:eastAsia="zh-CN"/>
        </w:rPr>
        <w:t>自己使用微信开发者工具，在源码里搜索替换相关代码。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六、修改其他配置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修改文件存储的配置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在后台管理系统，登陆</w:t>
      </w:r>
      <w:r>
        <w:rPr>
          <w:rFonts w:hint="eastAsia"/>
          <w:color w:val="FF0000"/>
          <w:lang w:val="en-US" w:eastAsia="zh-CN"/>
        </w:rPr>
        <w:t>超级管理员</w:t>
      </w:r>
      <w:r>
        <w:rPr>
          <w:rFonts w:hint="eastAsia"/>
          <w:lang w:val="en-US" w:eastAsia="zh-CN"/>
        </w:rPr>
        <w:t>账户，在菜单： 基础设施-文件管理-文件配置中，修改。</w:t>
      </w:r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一般直接使用服务器本地存储即可，在服务器上创建一个路径。然后配置好自定义域名。如有问题，请查看项目官网文档或者百度搜索解决。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08325" cy="3127375"/>
            <wp:effectExtent l="0" t="0" r="15875" b="1587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修改小程序配置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在后台管理系统，登陆</w:t>
      </w:r>
      <w:r>
        <w:rPr>
          <w:rFonts w:hint="eastAsia"/>
          <w:color w:val="FF0000"/>
          <w:lang w:val="en-US" w:eastAsia="zh-CN"/>
        </w:rPr>
        <w:t>超级管理员</w:t>
      </w:r>
      <w:r>
        <w:rPr>
          <w:rFonts w:hint="eastAsia"/>
          <w:lang w:val="en-US" w:eastAsia="zh-CN"/>
        </w:rPr>
        <w:t>账户，在菜单： 系统管理-租户管理-租户列表中，修改。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请注意，如果不配置就无法正常微信登录。每个租户，就代表一个小程序。这里的联系手机，对应小程序个人中心-我要加盟页面，显示的手机号。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24400" cy="2519680"/>
            <wp:effectExtent l="0" t="0" r="0" b="1397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配置小程序用户权限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在后台管理系统，登录</w:t>
      </w:r>
      <w:r>
        <w:rPr>
          <w:rFonts w:hint="eastAsia"/>
          <w:color w:val="FF0000"/>
          <w:lang w:val="en-US" w:eastAsia="zh-CN"/>
        </w:rPr>
        <w:t>业务租户账号</w:t>
      </w:r>
      <w:r>
        <w:rPr>
          <w:rFonts w:hint="eastAsia"/>
          <w:lang w:val="en-US" w:eastAsia="zh-CN"/>
        </w:rPr>
        <w:t>，然后在用户管理菜单中，可以修改用户的类型。不同的类型代表了小程序显示不同的操作菜单。同一个用户不能拥有多种用户类型。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每次修改后，需要退出小程序并重新登陆，才会生效。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加盟商</w:t>
      </w:r>
      <w:r>
        <w:rPr>
          <w:rFonts w:hint="eastAsia"/>
          <w:lang w:val="en-US" w:eastAsia="zh-CN"/>
        </w:rPr>
        <w:t>=门店的管理者，拥有最高权限，可以创建、管理门店、创建管理员、创建保洁。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管理员</w:t>
      </w:r>
      <w:r>
        <w:rPr>
          <w:rFonts w:hint="eastAsia"/>
          <w:lang w:val="en-US" w:eastAsia="zh-CN"/>
        </w:rPr>
        <w:t>=加盟商创建的用户，后台管理系统只是改类型，还需要加盟商账户在小程序端，“员工管理”菜单，添加管理员与门店的关系后，才有对应门店的操作权限。加盟商也可以直接在小程序端“员工管理”菜单添加。</w:t>
      </w:r>
    </w:p>
    <w:p>
      <w:pPr>
        <w:jc w:val="left"/>
      </w:pPr>
      <w:r>
        <w:rPr>
          <w:rFonts w:hint="eastAsia"/>
          <w:b/>
          <w:bCs/>
          <w:lang w:val="en-US" w:eastAsia="zh-CN"/>
        </w:rPr>
        <w:t>保洁员</w:t>
      </w:r>
      <w:r>
        <w:rPr>
          <w:rFonts w:hint="eastAsia"/>
          <w:lang w:val="en-US" w:eastAsia="zh-CN"/>
        </w:rPr>
        <w:t>=加盟商或管理员创建的用户，同上，需要在小程序端，“保洁员管理”菜单，添加保洁员与门店的关系后，才有对应门店的操作权限。</w:t>
      </w:r>
      <w:r>
        <w:drawing>
          <wp:inline distT="0" distB="0" distL="114300" distR="114300">
            <wp:extent cx="2651760" cy="2099310"/>
            <wp:effectExtent l="0" t="0" r="15240" b="1524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6.4 配置门店信息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【以下都是使用租户管理员操作】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新建门店、新建房间的入口，都在</w:t>
      </w:r>
      <w:r>
        <w:rPr>
          <w:rFonts w:hint="eastAsia"/>
          <w:color w:val="FF0000"/>
          <w:lang w:val="en-US" w:eastAsia="zh-CN"/>
        </w:rPr>
        <w:t>小程序端</w:t>
      </w:r>
      <w:r>
        <w:rPr>
          <w:rFonts w:hint="eastAsia"/>
          <w:lang w:val="en-US" w:eastAsia="zh-CN"/>
        </w:rPr>
        <w:t>，使用</w:t>
      </w:r>
      <w:r>
        <w:rPr>
          <w:rFonts w:hint="eastAsia"/>
          <w:color w:val="FF0000"/>
          <w:lang w:val="en-US" w:eastAsia="zh-CN"/>
        </w:rPr>
        <w:t>加盟商账号</w:t>
      </w:r>
      <w:r>
        <w:rPr>
          <w:rFonts w:hint="eastAsia"/>
          <w:lang w:val="en-US" w:eastAsia="zh-CN"/>
        </w:rPr>
        <w:t>新建，然后在后台管理系统中，把门店状态从“审核”，修改成开业，即可在小程序首页展示。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新建房间</w:t>
      </w:r>
      <w:r>
        <w:rPr>
          <w:rFonts w:hint="eastAsia"/>
          <w:lang w:val="en-US" w:eastAsia="zh-CN"/>
        </w:rPr>
        <w:t>默认是禁用状态，在后台管理系统-业务管理-设备管理，给房间绑定设备后，房间才可以在小程序对外展示。也可以通过小程序-门店管理-房间管理，修改房间的状态。</w:t>
      </w:r>
    </w:p>
    <w:p>
      <w:pPr>
        <w:rPr>
          <w:rFonts w:hint="eastAsia"/>
          <w:b/>
          <w:bCs/>
          <w:color w:val="2E75B6" w:themeColor="accent1" w:themeShade="BF"/>
          <w:sz w:val="22"/>
          <w:szCs w:val="28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22"/>
          <w:szCs w:val="28"/>
          <w:lang w:val="en-US" w:eastAsia="zh-CN"/>
        </w:rPr>
        <w:t>新建门店后，在后台管理系统中，分别配置好：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1.抖音上门店的poi_id（登录抖音来客平台，在门店信息中查看）每个门店只需要配置一次。配置入口：后台管理系统-业务管理-门店管理-修改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2.美团上门店的shop_id，每次授权后，后端java服务的控制台日志会打印出来，自己从日志中找，每个门店只有首次授权需要配置。后台管理系统授权入口：后台管理系统-业务管理-门店管理-美团授权。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color w:val="C00000"/>
          <w:lang w:val="en-US" w:eastAsia="zh-CN"/>
        </w:rPr>
        <w:t>可以在数据库直接修改</w:t>
      </w:r>
      <w:r>
        <w:rPr>
          <w:rFonts w:hint="eastAsia"/>
          <w:lang w:val="en-US" w:eastAsia="zh-CN"/>
        </w:rPr>
        <w:t>：member_store_meituan_info的open_shop_uuid字段。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3.企业微信webhook机器人地址的配置（文档2.6生成），否则无法收到订单相关的通知。配置入口：后台管理系统-业务管理-门店管理-修改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4.修改门店的定位，需要先在腾讯地区坐标拾取器，在地图上找到准确的位置后，把经纬度信息在后台管理系统-门店管理菜单修改。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坐标拾取器地址：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"https://lbs.qq.com/tool/getpoint/get-point.html"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https://lbs.qq.com/tool/getpoint/get-point.html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705860" cy="2451735"/>
            <wp:effectExtent l="0" t="0" r="8890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 配置硬件设备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这里一定注意!!!!</w:t>
      </w:r>
      <w:r>
        <w:rPr>
          <w:rFonts w:hint="eastAsia"/>
          <w:color w:val="C00000"/>
          <w:lang w:val="en-US" w:eastAsia="zh-CN"/>
        </w:rPr>
        <w:t>一定要使用和开发者账号一致的手机号</w:t>
      </w:r>
      <w:r>
        <w:rPr>
          <w:rFonts w:hint="eastAsia"/>
          <w:lang w:val="en-US" w:eastAsia="zh-CN"/>
        </w:rPr>
        <w:t>，登录易微联APP或微门禁小程序进行绑定设备、联网，否则容易出现api-key不匹配的错误。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设备怎么联网，见</w:t>
      </w:r>
      <w:r>
        <w:rPr>
          <w:rFonts w:hint="eastAsia"/>
          <w:color w:val="0000FF"/>
          <w:lang w:val="en-US" w:eastAsia="zh-CN"/>
        </w:rPr>
        <w:t>微门禁官网</w:t>
      </w:r>
      <w:r>
        <w:rPr>
          <w:rFonts w:hint="eastAsia"/>
          <w:lang w:val="en-US" w:eastAsia="zh-CN"/>
        </w:rPr>
        <w:t>的文档以及</w:t>
      </w:r>
      <w:r>
        <w:rPr>
          <w:rFonts w:hint="eastAsia"/>
          <w:color w:val="0000FF"/>
          <w:lang w:val="en-US" w:eastAsia="zh-CN"/>
        </w:rPr>
        <w:t>易微联设备的说明书</w:t>
      </w:r>
      <w:r>
        <w:rPr>
          <w:rFonts w:hint="eastAsia"/>
          <w:lang w:val="en-US" w:eastAsia="zh-CN"/>
        </w:rPr>
        <w:t>，很简单，按步骤操作即可。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微门禁是使用”微门禁”微信小程序。易微联是使用”易微联“APP。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联网完成后，把设备的序列号，记录下来，然后通过后台管理系统，保存在系统中，并按照实际需要，绑定门店或房间。</w:t>
      </w:r>
      <w:r>
        <w:rPr>
          <w:rFonts w:hint="eastAsia"/>
          <w:color w:val="0000FF"/>
          <w:lang w:val="en-US" w:eastAsia="zh-CN"/>
        </w:rPr>
        <w:t>对于云喇叭和智能密码锁，绑定好以后，需要点一下初始化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后台系统菜单：业务管理-设备管理-设备后面会有初始化按钮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6.6 配置api-key</w:t>
      </w:r>
    </w:p>
    <w:p>
      <w:pPr>
        <w:ind w:firstLine="42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如果没有使用硬件平台二（易微联），就不用管这个地方。直接跳过！！！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在后台管理系统-业务管理-门店管理，左上角有个“易微联授权”按钮，点击后会跳转到授权登陆页面，用户授权后，</w:t>
      </w: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后端服务控制台</w:t>
      </w:r>
      <w:r>
        <w:rPr>
          <w:rFonts w:hint="eastAsia"/>
          <w:b/>
          <w:bCs/>
          <w:sz w:val="24"/>
          <w:szCs w:val="32"/>
          <w:lang w:val="en-US" w:eastAsia="zh-CN"/>
        </w:rPr>
        <w:t>，会输出该用户绑定的所有设备信息，以及用户的api-key，将这个api-key，填写到配置文件。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4551045" cy="1177290"/>
            <wp:effectExtent l="0" t="0" r="1905" b="3810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然后重新打包后端服务，重新启动，见文档3.5。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8595" cy="1016000"/>
            <wp:effectExtent l="0" t="0" r="8255" b="12700"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授权成功后，检查redis中是否存在以下几个值：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或者直接绑定设备给房间后，调用开门功能，看看是否正常</w:t>
      </w:r>
    </w:p>
    <w:p>
      <w:r>
        <w:drawing>
          <wp:inline distT="0" distB="0" distL="114300" distR="114300">
            <wp:extent cx="5265420" cy="1424305"/>
            <wp:effectExtent l="0" t="0" r="11430" b="444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如果设备不能控制，请检查是否授权成功，可能的原因：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redis中不存在以上几个值，授权回调的地址，跟易微联开发者平台配置的不一致。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授权的用户，必须是绑定设备的用户，否则会授权错误。（不能是分享设备的用户）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设备的序列号填写错了，易微联设备序列号示例：10020xxxxx，APP上叫设备ID.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设备没联网，参照硬件文档进行重新联网，不同的硬件联网方式不一样。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6.7 配置门店的微信支付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在后台管理系统，登录租户账号，菜单：业务管理-微信支付配置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支付服务商模式=</w:t>
      </w:r>
      <w:r>
        <w:rPr>
          <w:rFonts w:hint="eastAsia"/>
          <w:color w:val="0000FF"/>
          <w:lang w:val="en-US" w:eastAsia="zh-CN"/>
        </w:rPr>
        <w:t>是</w:t>
      </w:r>
      <w:r>
        <w:rPr>
          <w:rFonts w:hint="eastAsia"/>
          <w:lang w:val="en-US" w:eastAsia="zh-CN"/>
        </w:rPr>
        <w:t>，则</w:t>
      </w:r>
      <w:r>
        <w:rPr>
          <w:rFonts w:hint="eastAsia"/>
          <w:color w:val="FF0000"/>
          <w:lang w:val="en-US" w:eastAsia="zh-CN"/>
        </w:rPr>
        <w:t>不需要</w:t>
      </w:r>
      <w:r>
        <w:rPr>
          <w:rFonts w:hint="eastAsia"/>
          <w:lang w:val="en-US" w:eastAsia="zh-CN"/>
        </w:rPr>
        <w:t>填支付密钥和p12证书，但是要在代码里配置。见文档3.3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同时可以选择是否分账，以及分账的比例，比例必须小于支付平台签约时的比例。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支付服务商模式=</w:t>
      </w:r>
      <w:r>
        <w:rPr>
          <w:rFonts w:hint="eastAsia"/>
          <w:color w:val="0000FF"/>
          <w:lang w:val="en-US" w:eastAsia="zh-CN"/>
        </w:rPr>
        <w:t>否</w:t>
      </w:r>
      <w:r>
        <w:rPr>
          <w:rFonts w:hint="eastAsia"/>
          <w:lang w:val="en-US" w:eastAsia="zh-CN"/>
        </w:rPr>
        <w:t>，则</w:t>
      </w:r>
      <w:r>
        <w:rPr>
          <w:rFonts w:hint="eastAsia"/>
          <w:color w:val="FF0000"/>
          <w:lang w:val="en-US" w:eastAsia="zh-CN"/>
        </w:rPr>
        <w:t>需要</w:t>
      </w:r>
      <w:r>
        <w:rPr>
          <w:rFonts w:hint="eastAsia"/>
          <w:lang w:val="en-US" w:eastAsia="zh-CN"/>
        </w:rPr>
        <w:t>填支付密钥和p12证书。注意p12证书字段是把商户的apiclient_cert.p12文件，转换成base64编码，再填入。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在线转换地址https://tool.hiofd.com/file-base64-online/</w:t>
      </w:r>
    </w:p>
    <w:p>
      <w:r>
        <w:drawing>
          <wp:inline distT="0" distB="0" distL="114300" distR="114300">
            <wp:extent cx="3368040" cy="4446270"/>
            <wp:effectExtent l="0" t="0" r="3810" b="11430"/>
            <wp:docPr id="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6.8 默认头像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如图显示，登录</w:t>
      </w:r>
      <w:r>
        <w:rPr>
          <w:rFonts w:hint="eastAsia"/>
          <w:color w:val="FF0000"/>
          <w:lang w:val="en-US" w:eastAsia="zh-CN"/>
        </w:rPr>
        <w:t>超级管理员</w:t>
      </w:r>
      <w:r>
        <w:rPr>
          <w:rFonts w:hint="eastAsia"/>
          <w:lang w:val="en-US" w:eastAsia="zh-CN"/>
        </w:rPr>
        <w:t>账号进行修改。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如果头像在小程序里面不显示，请检查图像的域名是否配置在微信小程序域名白名单。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690235" cy="2117090"/>
            <wp:effectExtent l="0" t="0" r="5715" b="16510"/>
            <wp:docPr id="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七、团购配置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本系统已对接美团、大众、抖音团购。是根据团购券的名称，来识别包间类型、时间的。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C00000"/>
          <w:shd w:val="clear" w:color="FFFFFF" w:fill="D9D9D9"/>
          <w:lang w:val="en-US" w:eastAsia="zh-CN"/>
        </w:rPr>
        <w:t>限制包间：</w:t>
      </w:r>
      <w:r>
        <w:rPr>
          <w:rFonts w:hint="eastAsia"/>
          <w:lang w:val="en-US" w:eastAsia="zh-CN"/>
        </w:rPr>
        <w:t>团购券标题，包含“小包”、“中包”、“大包”，代表限制指定包间类型使用。想要不检查包间限制，则标题需包含“不限包间”、“不分包间”、“所有包间”、“任意包间”、这其中任一四个字。 如果都每匹配上，那么或默认限制为“小包”。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C00000"/>
          <w:shd w:val="clear" w:color="FFFFFF" w:fill="D9D9D9"/>
          <w:lang w:val="en-US" w:eastAsia="zh-CN"/>
        </w:rPr>
        <w:t>限制时间：</w:t>
      </w:r>
      <w:r>
        <w:rPr>
          <w:rFonts w:hint="eastAsia"/>
          <w:lang w:val="en-US" w:eastAsia="zh-CN"/>
        </w:rPr>
        <w:t>团购券标题，需要明确写上“4小时”、“5小时”等文字，格式为：数字+小时。代表限制几个小时，必须写。系统限制下单时间，最少4个小时起，如果需要更短，需要自己改源码。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C00000"/>
          <w:shd w:val="clear" w:color="FFFFFF" w:fill="D9D9D9"/>
          <w:lang w:val="en-US" w:eastAsia="zh-CN"/>
        </w:rPr>
        <w:t>限制日期：</w:t>
      </w:r>
      <w:r>
        <w:rPr>
          <w:rFonts w:hint="eastAsia"/>
          <w:lang w:val="en-US" w:eastAsia="zh-CN"/>
        </w:rPr>
        <w:t>团购券标题，如果包含“工作日”、“周一”两个词语其中一个，那么限制只能周一~周四使用。是以预约时间来判断的。不包含则不限制使用日期。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C00000"/>
          <w:shd w:val="clear" w:color="FFFFFF" w:fill="D9D9D9"/>
          <w:lang w:val="en-US" w:eastAsia="zh-CN"/>
        </w:rPr>
        <w:t>通宵场：</w:t>
      </w:r>
      <w:r>
        <w:rPr>
          <w:rFonts w:hint="eastAsia"/>
          <w:lang w:val="en-US" w:eastAsia="zh-CN"/>
        </w:rPr>
        <w:t>团购券标题，或者优惠券标题，包含“通宵”两个字，则限制只能通宵场使用（23时~次日8时）。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如果还是看不懂，请美团切换到成都，自己搜索“麻总监”，看看其他门店是怎么设置的团购券标题。附：图片参考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75535" cy="5140325"/>
            <wp:effectExtent l="0" t="0" r="5715" b="3175"/>
            <wp:docPr id="18" name="图片 18" descr="1b4f8a7d8aba5498803de1be3cd0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b4f8a7d8aba5498803de1be3cd047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93645" cy="5396865"/>
            <wp:effectExtent l="0" t="0" r="1905" b="13335"/>
            <wp:docPr id="28" name="图片 28" descr="43cb1ce7095aa61300a3f47c9409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43cb1ce7095aa61300a3f47c9409e4f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退款功能说明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因为美团、抖音团购平台原因，在验券一定时间后，就无法撤销验券。所以本系统对下单后的退款时间做了限制。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用户：</w:t>
      </w:r>
      <w:r>
        <w:rPr>
          <w:rFonts w:hint="eastAsia"/>
          <w:lang w:val="en-US" w:eastAsia="zh-CN"/>
        </w:rPr>
        <w:t>下单5分钟内，可以在小程序订单详情页面退款。微信支付的会退回微信。团购支付的，会退回团购券。超过5分钟，则不允许退款，只能联系管理员退款。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管理员：</w:t>
      </w:r>
      <w:r>
        <w:rPr>
          <w:rFonts w:hint="eastAsia"/>
          <w:lang w:val="en-US" w:eastAsia="zh-CN"/>
        </w:rPr>
        <w:t>任意时间都可以退款，在订单管理菜单下操作。微信支付会退回付款人的微信，</w:t>
      </w:r>
      <w:r>
        <w:rPr>
          <w:rFonts w:hint="eastAsia"/>
          <w:color w:val="FF0000"/>
          <w:lang w:val="en-US" w:eastAsia="zh-CN"/>
        </w:rPr>
        <w:t>团购支付，是不退团购券的</w:t>
      </w:r>
      <w:r>
        <w:rPr>
          <w:rFonts w:hint="eastAsia"/>
          <w:lang w:val="en-US" w:eastAsia="zh-CN"/>
        </w:rPr>
        <w:t>。取消订单后，可以让用户自行在团购平台申请退款；也可以送他一张同样面值的小程序优惠券，让他下次消费（小程序赠送优惠券功能）；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九、其他说明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为了您的系统安全，请保管好系统中的账号、密钥、开发者key、文件等核心资产。非必要情况，不泄露给任何人。定期对数据库进行备份、更换密码。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本源码为现状交付，保证是我公司门店当前使用的最新版本。如果需要根据贵司自己的业务情况增加功能、修改功能，请自行二次开发，或者也可以咨询我公司技术支持，协商支付费用进行定制开发。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系统的BUG，都是免费修改，欢迎您发现BUG并告知我们。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系统功能的更新，由于每个客户需求不一样，我们每次更新，只能告知每个客户我们更新的内容、代码，是否同步更新为我们的版本，由客户自行决定。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提供免费的技术指导服务，直到本系统上线运行，首次免费帮忙部署系统。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提供收费的技术支持服务，将根据您提出的需求，按照实际工作量协商费用。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免费技术指导服务</w:t>
      </w:r>
      <w:r>
        <w:rPr>
          <w:rFonts w:hint="eastAsia"/>
          <w:lang w:val="en-US" w:eastAsia="zh-CN"/>
        </w:rPr>
        <w:t>，是指：基于系统部署文档，回答有关本系统部署、调试、安装过程中的问题，确保系统在贵方环境，可以正常运行开展业务。以及提供门店装修、电路走线、店铺经营、日常顾客消费问题处理这些方面的咨询和建议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收费技术支持服务</w:t>
      </w:r>
      <w:r>
        <w:rPr>
          <w:rFonts w:hint="eastAsia"/>
          <w:lang w:val="en-US" w:eastAsia="zh-CN"/>
        </w:rPr>
        <w:t>，是指：在免费技术指导服务之上，额外提供关于本项目代码二次开发、功能新增/修改、异常问题协助调试等问题的支持。</w:t>
      </w:r>
      <w:r>
        <w:rPr>
          <w:rFonts w:hint="eastAsia"/>
          <w:color w:val="C00000"/>
          <w:lang w:val="en-US" w:eastAsia="zh-CN"/>
        </w:rPr>
        <w:t>再次声明，本项目部署文档已经很详细，按照文档操作，是肯定可以搭建运行好系统，正常使用的。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需要远程控制解决问题的，本公司提供有偿解决服务，</w:t>
      </w:r>
      <w:r>
        <w:rPr>
          <w:rFonts w:hint="eastAsia"/>
          <w:color w:val="0000FF"/>
          <w:lang w:val="en-US" w:eastAsia="zh-CN"/>
        </w:rPr>
        <w:t>500元/次</w:t>
      </w:r>
      <w:r>
        <w:rPr>
          <w:rFonts w:hint="eastAsia"/>
          <w:lang w:val="en-US" w:eastAsia="zh-CN"/>
        </w:rPr>
        <w:t>，不限问题个数。一次性整理好需要处理的问题，一次处理。如果多次处理，按多次计费。只处理与本项目搭建部署有关的问题，各种非本源码的软件安装、服务器购买、服务器环境安装、业务申请、域名等，不在解决范围内！此类问题请自行百度搜索或根据官网提供的操作指引解决。再次声明，本项目部署文档已经很详细，按照文档操作，是肯定可以搭建运行好系统，正常使用的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技术支持微信:mzjkefu1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微软雅黑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8A499"/>
    <w:multiLevelType w:val="singleLevel"/>
    <w:tmpl w:val="9BE8A4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02872E3"/>
    <w:multiLevelType w:val="singleLevel"/>
    <w:tmpl w:val="A02872E3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3ADD58"/>
    <w:multiLevelType w:val="multilevel"/>
    <w:tmpl w:val="FF3ADD5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3">
    <w:nsid w:val="FFA81E9D"/>
    <w:multiLevelType w:val="singleLevel"/>
    <w:tmpl w:val="FFA81E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198B1DB"/>
    <w:multiLevelType w:val="singleLevel"/>
    <w:tmpl w:val="0198B1D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394214"/>
    <w:rsid w:val="00EC7D6F"/>
    <w:rsid w:val="02E05249"/>
    <w:rsid w:val="03C14251"/>
    <w:rsid w:val="04F43FF0"/>
    <w:rsid w:val="055D7544"/>
    <w:rsid w:val="08A91969"/>
    <w:rsid w:val="08C90A6A"/>
    <w:rsid w:val="0BCE1DED"/>
    <w:rsid w:val="0C06732F"/>
    <w:rsid w:val="0C3A1068"/>
    <w:rsid w:val="0DD358E2"/>
    <w:rsid w:val="0E4B4B9E"/>
    <w:rsid w:val="0EF55DFB"/>
    <w:rsid w:val="0FAE03B8"/>
    <w:rsid w:val="107A08A9"/>
    <w:rsid w:val="115474C3"/>
    <w:rsid w:val="11554274"/>
    <w:rsid w:val="12400199"/>
    <w:rsid w:val="125F60DF"/>
    <w:rsid w:val="142D66D1"/>
    <w:rsid w:val="1638165D"/>
    <w:rsid w:val="165C08BD"/>
    <w:rsid w:val="1857251A"/>
    <w:rsid w:val="1881266A"/>
    <w:rsid w:val="1C360D65"/>
    <w:rsid w:val="1D5A1F54"/>
    <w:rsid w:val="1E3723A2"/>
    <w:rsid w:val="20282C0E"/>
    <w:rsid w:val="20DA378E"/>
    <w:rsid w:val="20E9190B"/>
    <w:rsid w:val="212E4735"/>
    <w:rsid w:val="2303607B"/>
    <w:rsid w:val="23667720"/>
    <w:rsid w:val="275F0B1F"/>
    <w:rsid w:val="2822617A"/>
    <w:rsid w:val="29276F6A"/>
    <w:rsid w:val="29630E20"/>
    <w:rsid w:val="2BD02B64"/>
    <w:rsid w:val="2D843E4F"/>
    <w:rsid w:val="2DD45329"/>
    <w:rsid w:val="2DFF1A4F"/>
    <w:rsid w:val="2E1D7738"/>
    <w:rsid w:val="2E4559A8"/>
    <w:rsid w:val="2E946060"/>
    <w:rsid w:val="2ED84BF3"/>
    <w:rsid w:val="2FF54A3C"/>
    <w:rsid w:val="30382351"/>
    <w:rsid w:val="32443946"/>
    <w:rsid w:val="3287108B"/>
    <w:rsid w:val="34B166F0"/>
    <w:rsid w:val="350B3749"/>
    <w:rsid w:val="356D53CE"/>
    <w:rsid w:val="3622665E"/>
    <w:rsid w:val="376E647C"/>
    <w:rsid w:val="39F87090"/>
    <w:rsid w:val="3A27359D"/>
    <w:rsid w:val="3A9B0117"/>
    <w:rsid w:val="3AB42A68"/>
    <w:rsid w:val="3AB81816"/>
    <w:rsid w:val="3C656686"/>
    <w:rsid w:val="3CE62CF6"/>
    <w:rsid w:val="3D1B2C57"/>
    <w:rsid w:val="3D8418FA"/>
    <w:rsid w:val="3DF34AFC"/>
    <w:rsid w:val="3E6E0B6F"/>
    <w:rsid w:val="3F540D03"/>
    <w:rsid w:val="40111F29"/>
    <w:rsid w:val="411D41B7"/>
    <w:rsid w:val="413D27FD"/>
    <w:rsid w:val="457D7975"/>
    <w:rsid w:val="47035311"/>
    <w:rsid w:val="47081D3E"/>
    <w:rsid w:val="476501D6"/>
    <w:rsid w:val="47AC3272"/>
    <w:rsid w:val="48350F6A"/>
    <w:rsid w:val="483D109D"/>
    <w:rsid w:val="48F65C72"/>
    <w:rsid w:val="492334E8"/>
    <w:rsid w:val="4A302F24"/>
    <w:rsid w:val="4B2D67C3"/>
    <w:rsid w:val="4B614F5C"/>
    <w:rsid w:val="4C2A6E4C"/>
    <w:rsid w:val="4CB166D5"/>
    <w:rsid w:val="4D2E24BD"/>
    <w:rsid w:val="4D3B4EC4"/>
    <w:rsid w:val="4DCA1C3C"/>
    <w:rsid w:val="4E1E7378"/>
    <w:rsid w:val="4E5C0E67"/>
    <w:rsid w:val="4E7A454C"/>
    <w:rsid w:val="4F196F13"/>
    <w:rsid w:val="4F786FE5"/>
    <w:rsid w:val="5263343D"/>
    <w:rsid w:val="53B41DCB"/>
    <w:rsid w:val="55F942A7"/>
    <w:rsid w:val="56DD0B08"/>
    <w:rsid w:val="571376E9"/>
    <w:rsid w:val="578053C5"/>
    <w:rsid w:val="59903300"/>
    <w:rsid w:val="59C67265"/>
    <w:rsid w:val="5B6E2B54"/>
    <w:rsid w:val="5C7A7F6B"/>
    <w:rsid w:val="5DDF154F"/>
    <w:rsid w:val="5E9E41B9"/>
    <w:rsid w:val="5EE26C00"/>
    <w:rsid w:val="5F2A35B1"/>
    <w:rsid w:val="5F2E6309"/>
    <w:rsid w:val="5F395761"/>
    <w:rsid w:val="5FDC7625"/>
    <w:rsid w:val="678510EB"/>
    <w:rsid w:val="685B1B8A"/>
    <w:rsid w:val="686D0A79"/>
    <w:rsid w:val="694A24CE"/>
    <w:rsid w:val="69F34E76"/>
    <w:rsid w:val="6A3E4573"/>
    <w:rsid w:val="6A427813"/>
    <w:rsid w:val="6A58555F"/>
    <w:rsid w:val="6AA721D3"/>
    <w:rsid w:val="6AFF03D4"/>
    <w:rsid w:val="6B4B6E19"/>
    <w:rsid w:val="6BCF0712"/>
    <w:rsid w:val="6CBA0D76"/>
    <w:rsid w:val="6D2F321C"/>
    <w:rsid w:val="6D4E5648"/>
    <w:rsid w:val="6D75748A"/>
    <w:rsid w:val="6D9809D1"/>
    <w:rsid w:val="6DFF4976"/>
    <w:rsid w:val="6EDF21D2"/>
    <w:rsid w:val="6FF96343"/>
    <w:rsid w:val="71CF3DD8"/>
    <w:rsid w:val="72CF07C8"/>
    <w:rsid w:val="72FF004B"/>
    <w:rsid w:val="742D465C"/>
    <w:rsid w:val="74FD2B0D"/>
    <w:rsid w:val="75BC3579"/>
    <w:rsid w:val="76781054"/>
    <w:rsid w:val="77031260"/>
    <w:rsid w:val="773442C4"/>
    <w:rsid w:val="787E4A67"/>
    <w:rsid w:val="7A0526B8"/>
    <w:rsid w:val="7AD33805"/>
    <w:rsid w:val="7BA747C4"/>
    <w:rsid w:val="7DC120E2"/>
    <w:rsid w:val="7E79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DejaVu Sans" w:hAnsi="DejaVu Sans" w:eastAsia="方正黑体_GBK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FollowedHyperlink"/>
    <w:basedOn w:val="10"/>
    <w:qFormat/>
    <w:uiPriority w:val="0"/>
    <w:rPr>
      <w:color w:val="800080"/>
      <w:u w:val="single"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paragraph" w:customStyle="1" w:styleId="13">
    <w:name w:val="样式1"/>
    <w:basedOn w:val="5"/>
    <w:qFormat/>
    <w:uiPriority w:val="0"/>
    <w:rPr>
      <w:rFonts w:asciiTheme="minorAscii" w:hAnsiTheme="minorAscii" w:eastAsiaTheme="maj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guan\Library\Containers\com.kingsoft.wpsoffice.mac\Data\builti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Office_11.8.2.11978_F1E327BC-269C-435d-A152-05C5408002CA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2008-12-27T00:47:00Z</dcterms:created>
  <dc:creator>zhaoxinlei</dc:creator>
  <cp:lastModifiedBy>Administrator</cp:lastModifiedBy>
  <dcterms:modified xsi:type="dcterms:W3CDTF">2024-03-19T04:29:14Z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2052-11.8.2.11978</vt:lpwstr>
  </property>
  <property fmtid="{D5CDD505-2E9C-101B-9397-08002B2CF9AE}" pid="3" name="ICV">
    <vt:lpwstr>E27F1745B6B80D3DD62F5665FAD5E13D_42</vt:lpwstr>
  </property>
</Properties>
</file>